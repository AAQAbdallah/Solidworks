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D1771F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073910"/>
                  <wp:effectExtent l="0" t="0" r="0" b="254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7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D1771F" w:rsidP="00D1771F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Part1 - Copy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D1771F" w:rsidP="00D1771F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04 </w:t>
                  </w:r>
                  <w:r>
                    <w:rPr>
                      <w:rStyle w:val="Strong"/>
                      <w:rFonts w:hint="eastAsia"/>
                      <w:b w:val="0"/>
                      <w:sz w:val="20"/>
                      <w:szCs w:val="20"/>
                      <w:rtl/>
                    </w:rPr>
                    <w:t>حزيران</w:t>
                  </w:r>
                  <w:r>
                    <w:rPr>
                      <w:rStyle w:val="Strong"/>
                      <w:b w:val="0"/>
                      <w:sz w:val="20"/>
                      <w:szCs w:val="20"/>
                      <w:rtl/>
                    </w:rPr>
                    <w:t>, 2023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D1771F" w:rsidP="00D1771F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:rsidR="00B77317" w:rsidRPr="006A441F" w:rsidRDefault="00D1771F" w:rsidP="00D1771F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D1771F" w:rsidP="00D1771F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D1771F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36776777" w:history="1">
                        <w:r w:rsidR="00D1771F" w:rsidRPr="00CD590C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D1771F">
                          <w:rPr>
                            <w:noProof/>
                            <w:webHidden/>
                          </w:rPr>
                          <w:tab/>
                        </w:r>
                        <w:r w:rsidR="00D1771F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D1771F">
                          <w:rPr>
                            <w:noProof/>
                            <w:webHidden/>
                          </w:rPr>
                          <w:instrText xml:space="preserve"> PAGEREF _Toc136776777 \h </w:instrText>
                        </w:r>
                        <w:r w:rsidR="00D1771F">
                          <w:rPr>
                            <w:noProof/>
                            <w:webHidden/>
                          </w:rPr>
                        </w:r>
                        <w:r w:rsidR="00D1771F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D1771F">
                          <w:rPr>
                            <w:noProof/>
                            <w:webHidden/>
                          </w:rPr>
                          <w:t>1</w:t>
                        </w:r>
                        <w:r w:rsidR="00D1771F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1771F" w:rsidRDefault="00D1771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778" w:history="1">
                        <w:r w:rsidRPr="00CD590C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_Toc136776778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1771F" w:rsidRDefault="00D1771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779" w:history="1">
                        <w:r w:rsidRPr="00CD590C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_Toc136776779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1771F" w:rsidRDefault="00D1771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780" w:history="1">
                        <w:r w:rsidRPr="00CD590C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_Toc136776780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1771F" w:rsidRDefault="00D1771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781" w:history="1">
                        <w:r w:rsidRPr="00CD590C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_Toc136776781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1771F" w:rsidRDefault="00D1771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782" w:history="1">
                        <w:r w:rsidRPr="00CD590C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_Toc136776782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1771F" w:rsidRDefault="00D1771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783" w:history="1">
                        <w:r w:rsidRPr="00CD590C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_Toc136776783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1771F" w:rsidRDefault="00D1771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784" w:history="1">
                        <w:r w:rsidRPr="00CD590C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_Toc136776784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1771F" w:rsidRDefault="00D1771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785" w:history="1">
                        <w:r w:rsidRPr="00CD590C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_Toc136776785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1771F" w:rsidRDefault="00D1771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786" w:history="1">
                        <w:r w:rsidRPr="00CD590C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_Toc136776786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1771F" w:rsidRDefault="00D1771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787" w:history="1">
                        <w:r w:rsidRPr="00CD590C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_Toc136776787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1771F" w:rsidRDefault="00D1771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788" w:history="1">
                        <w:r w:rsidRPr="00CD590C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_Toc136776788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1771F" w:rsidRDefault="00D1771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789" w:history="1">
                        <w:r w:rsidRPr="00CD590C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_Toc136776789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1771F" w:rsidRDefault="00D1771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790" w:history="1">
                        <w:r w:rsidRPr="00CD590C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_Toc136776790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D1771F" w:rsidRDefault="00D1771F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791" w:history="1">
                        <w:r w:rsidRPr="00CD590C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_Toc136776791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D1771F" w:rsidP="00C27B5D">
            <w:pPr>
              <w:pStyle w:val="Heading1"/>
              <w:outlineLvl w:val="0"/>
            </w:pPr>
            <w:bookmarkStart w:id="0" w:name="_Toc136776777"/>
            <w:r>
              <w:t>Description</w:t>
            </w:r>
            <w:bookmarkEnd w:id="0"/>
          </w:p>
          <w:p w:rsidR="00F448BC" w:rsidRPr="00E65D6E" w:rsidRDefault="00D1771F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D1771F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136776778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D1771F" w:rsidP="00FF408C">
            <w:pPr>
              <w:pStyle w:val="Heading1"/>
              <w:outlineLvl w:val="0"/>
            </w:pPr>
            <w:bookmarkStart w:id="5" w:name="_Toc136776779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D1771F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04A2DB56" wp14:editId="76C522A5">
                              <wp:extent cx="5349240" cy="2879090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8790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D1771F" w:rsidP="00D1771F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Part1 - Copy</w:t>
                  </w:r>
                </w:p>
                <w:p w:rsidR="00C16188" w:rsidRDefault="00D1771F" w:rsidP="00D1771F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Default&lt;As Machined&gt;</w:t>
                  </w:r>
                </w:p>
              </w:tc>
            </w:tr>
            <w:tr w:rsidR="00224CED" w:rsidTr="003F22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24CED" w:rsidRDefault="00D1771F" w:rsidP="00C16188"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Beam Bodies:</w:t>
                  </w:r>
                </w:p>
              </w:tc>
            </w:tr>
            <w:tr w:rsidR="004B3022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D1771F" w:rsidP="003E0E80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D1771F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Formulation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D1771F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D1771F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D1771F" w:rsidTr="00FA0FC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Beam-5(Square tube 20 X 20 X 2(1)[1])</w:t>
                  </w:r>
                </w:p>
                <w:p w:rsidR="00D1771F" w:rsidRDefault="00D1771F" w:rsidP="00FA0FC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3CEFAD2" wp14:editId="36790CE7">
                        <wp:extent cx="1562735" cy="840740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40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Standard-iso/square tube/20 x 20 x 2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Length:0.17m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Volume:2.27289e-05m^3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Density:7700kg/m^3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Mass:0.175012kg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Weight:1.71512N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C:\Users\meexam4\Desktop\Final_132883\Part1 - Copy.SLDPRT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 4 12:29:17 2023</w:t>
                  </w:r>
                </w:p>
              </w:tc>
            </w:tr>
            <w:tr w:rsidR="00D1771F" w:rsidTr="00FA0FC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Beam-8(Square tube 20 X 20 X 2(1)[4])</w:t>
                  </w:r>
                </w:p>
                <w:p w:rsidR="00D1771F" w:rsidRDefault="00D1771F" w:rsidP="00FA0FC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CF0BFC0" wp14:editId="1AF90DAE">
                        <wp:extent cx="1562735" cy="840740"/>
                        <wp:effectExtent l="0" t="0" r="0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40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Standard-iso/square tube/20 x 20 x 2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Length:0.03m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Volume:4.01097e-06m^3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Density:7700kg/m^3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Mass:0.0308845kg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Weight:0.302668N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C:\Users\meexam4\Desktop\Final_132883\Part1 - Copy.SLDPRT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 4 12:29:17 2023</w:t>
                  </w:r>
                </w:p>
              </w:tc>
            </w:tr>
            <w:tr w:rsidR="00D1771F" w:rsidTr="00FA0FC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Beam-9(Square tube 20 X 20 X 2(1)[6])</w:t>
                  </w:r>
                </w:p>
                <w:p w:rsidR="00D1771F" w:rsidRDefault="00D1771F" w:rsidP="00FA0FC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F8E9963" wp14:editId="7C9F483F">
                        <wp:extent cx="1562735" cy="840740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40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Standard-iso/square tube/20 x 20 x 2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Length:0.1m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Volume:1.33699e-05m^3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Density:7700kg/m^3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Mass:0.102948kg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Weight:1.00889N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C:\Users\meexam4\Desktop\Final_132883\Part1 - Copy.SLDPRT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 4 12:29:17 2023</w:t>
                  </w:r>
                </w:p>
              </w:tc>
            </w:tr>
            <w:tr w:rsidR="00D1771F" w:rsidTr="00FA0FC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Beam-10(Square tube 20 X 20 X 2(1)[2])</w:t>
                  </w:r>
                </w:p>
                <w:p w:rsidR="00D1771F" w:rsidRDefault="00D1771F" w:rsidP="00FA0FC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5A39E90" wp14:editId="7106AF95">
                        <wp:extent cx="1562735" cy="840740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40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Standard-iso/square tube/20 x 20 x 2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Length:0.17m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Volume:2.27292e-05m^3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Density:7700kg/m^3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Mass:0.175015kg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Weight:1.71515N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C:\Users\meexam4\Desktop\Final_132883\Part1 - Copy.SLDPRT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 4 12:29:17 2023</w:t>
                  </w:r>
                </w:p>
              </w:tc>
            </w:tr>
            <w:tr w:rsidR="00D1771F" w:rsidTr="00FA0FC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Beam-11(Square tube 20 X 20 X 2(1)[4])</w:t>
                  </w:r>
                </w:p>
                <w:p w:rsidR="00D1771F" w:rsidRDefault="00D1771F" w:rsidP="00FA0FC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88AECF4" wp14:editId="74B11000">
                        <wp:extent cx="1562735" cy="840740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40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Standard-iso/square tube/20 x 20 x 2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Length:0.03m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Volume:4.01097e-06m^3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Density:7700kg/m^3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Mass:0.0308845kg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Weight:0.302668N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C:\Users\meexam4\Desktop\Final_132883\Part1 - Copy.SLDPRT</w:t>
                  </w:r>
                </w:p>
                <w:p w:rsidR="00D1771F" w:rsidRDefault="00D1771F" w:rsidP="00FA0FC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 4 12:29:17 2023</w:t>
                  </w:r>
                </w:p>
              </w:tc>
            </w:tr>
            <w:tr w:rsidR="004B3022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0E80" w:rsidRDefault="00D1771F" w:rsidP="003E0E8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Beam-12(Square tube 20 X 20 X 2(1)[5])</w:t>
                  </w:r>
                </w:p>
                <w:p w:rsidR="004B3022" w:rsidRDefault="00D1771F" w:rsidP="003E0E8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7BFB527" wp14:editId="20957B67">
                        <wp:extent cx="1562735" cy="840740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40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4B3022" w:rsidRDefault="00D1771F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Standard-iso/square tube/20 x 20 x 2</w:t>
                  </w:r>
                </w:p>
                <w:p w:rsidR="00D1771F" w:rsidRDefault="00D1771F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:rsidR="00D1771F" w:rsidRDefault="00D1771F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Length:0.1m</w:t>
                  </w:r>
                </w:p>
                <w:p w:rsidR="00D1771F" w:rsidRDefault="00D1771F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Volume:1.33701e-05m^3</w:t>
                  </w:r>
                </w:p>
                <w:p w:rsidR="00D1771F" w:rsidRDefault="00D1771F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Density:7700kg/m^3</w:t>
                  </w:r>
                </w:p>
                <w:p w:rsidR="00D1771F" w:rsidRDefault="00D1771F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Mass:0.10295kg</w:t>
                  </w:r>
                </w:p>
                <w:p w:rsidR="00D1771F" w:rsidRDefault="00D1771F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Weight:1.00891N</w:t>
                  </w:r>
                </w:p>
                <w:p w:rsidR="004B3022" w:rsidRDefault="004B3022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C:\Users\meexam4\Desktop\Final_132883\Part1 - Copy.SLDPRT</w:t>
                  </w:r>
                </w:p>
                <w:p w:rsidR="004B3022" w:rsidRDefault="00D1771F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 4 12:29:17 2023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D1771F" w:rsidP="00B35001">
            <w:pPr>
              <w:pStyle w:val="Heading1"/>
              <w:outlineLvl w:val="0"/>
            </w:pPr>
            <w:bookmarkStart w:id="6" w:name="_Toc136776780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7"/>
              <w:gridCol w:w="5387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D1771F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D1771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D1771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D1771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  <w:tr w:rsidR="00D1771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Direct sparse solver</w:t>
                  </w:r>
                </w:p>
              </w:tc>
            </w:tr>
            <w:tr w:rsidR="00D1771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1771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1771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1771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D1771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D1771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D1771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(C:\Users\meexam4\Desktop\Final_132883)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D1771F" w:rsidP="000A7C6B">
            <w:pPr>
              <w:pStyle w:val="Heading1"/>
              <w:outlineLvl w:val="0"/>
            </w:pPr>
            <w:bookmarkStart w:id="7" w:name="_Toc136776781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D1771F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D1771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</w:t>
                  </w:r>
                </w:p>
              </w:tc>
            </w:tr>
            <w:tr w:rsidR="00D1771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D1771F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D1771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D1771F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136776782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D1771F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D1771F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D1771F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D1771F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21ABD6EB" wp14:editId="5860A732">
                        <wp:extent cx="1904365" cy="1024890"/>
                        <wp:effectExtent l="0" t="0" r="635" b="381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24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D1771F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D1771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Alloy Steel</w:t>
                        </w:r>
                      </w:p>
                    </w:tc>
                  </w:tr>
                  <w:tr w:rsidR="00D1771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D1771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D1771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6.20422e+08 N/m^2</w:t>
                        </w:r>
                      </w:p>
                    </w:tc>
                  </w:tr>
                  <w:tr w:rsidR="00D1771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7.23826e+08 N/m^2</w:t>
                        </w:r>
                      </w:p>
                    </w:tc>
                  </w:tr>
                  <w:tr w:rsidR="00D1771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2.1e+11 N/m^2</w:t>
                        </w:r>
                      </w:p>
                    </w:tc>
                  </w:tr>
                  <w:tr w:rsidR="00D1771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D1771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7700 kg/m^3</w:t>
                        </w:r>
                      </w:p>
                    </w:tc>
                  </w:tr>
                  <w:tr w:rsidR="00D1771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7.9e+10 N/m^2</w:t>
                        </w:r>
                      </w:p>
                    </w:tc>
                  </w:tr>
                  <w:tr w:rsidR="00D1771F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D1771F" w:rsidRDefault="00D1771F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1.3e-05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D1771F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2(Square tube 20 X 20 X 2(1)[1])(Part1 - Copy),</w:t>
                  </w:r>
                </w:p>
                <w:p w:rsidR="00D1771F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5(Square tube 20 X 20 X 2(Square tube 20 X 20 X 2(Square tube 20 X 20 X 2(1)[3])(Part1 - Copy),</w:t>
                  </w:r>
                </w:p>
                <w:p w:rsidR="00D1771F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6(Square tube 20 X 20 X 2(1)[6])(Part1 - Copy),</w:t>
                  </w:r>
                </w:p>
                <w:p w:rsidR="00D1771F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7(Square tube 20 X 20 X 2(1)[2])(Part1 - Copy),</w:t>
                  </w:r>
                </w:p>
                <w:p w:rsidR="00D1771F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8(Square tube 20 X 20 X 2(1)[4])(Part1 - Copy),</w:t>
                  </w:r>
                </w:p>
                <w:p w:rsidR="00E80CD9" w:rsidRPr="00577134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9(Square tube 20 X 20 X 2(1)[5])(Part1 - Copy)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D1771F" w:rsidP="00D1771F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D1771F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136776783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D1771F" w:rsidTr="0061644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D1771F" w:rsidRPr="004E282D" w:rsidRDefault="00D1771F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D1771F" w:rsidRPr="004E282D" w:rsidRDefault="00D1771F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D1771F" w:rsidRPr="004E282D" w:rsidRDefault="00D1771F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D1771F" w:rsidTr="001C1C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D1771F" w:rsidRPr="00AD5FBA" w:rsidRDefault="00D1771F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D1771F" w:rsidRPr="006208CB" w:rsidRDefault="00D1771F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EFB215A" wp14:editId="533B3AA8">
                        <wp:extent cx="1772285" cy="953770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53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D1771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D1771F" w:rsidRPr="00BE6656" w:rsidRDefault="00D1771F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D1771F" w:rsidRPr="00154A1A" w:rsidRDefault="00D1771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Joint(s)</w:t>
                        </w:r>
                      </w:p>
                    </w:tc>
                  </w:tr>
                  <w:tr w:rsidR="00D1771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1771F" w:rsidRDefault="00D1771F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1771F" w:rsidRDefault="00D1771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D1771F" w:rsidRPr="004C6DEB" w:rsidRDefault="00D1771F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D1771F" w:rsidTr="00590EB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D1771F" w:rsidRPr="004E282D" w:rsidRDefault="00D1771F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D1771F" w:rsidRPr="004E282D" w:rsidRDefault="00D1771F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D1771F" w:rsidRPr="004E282D" w:rsidRDefault="00D1771F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D1771F" w:rsidTr="00D177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:rsidR="00D1771F" w:rsidRPr="00F42DD1" w:rsidRDefault="00D1771F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:rsidR="00D1771F" w:rsidRPr="006208CB" w:rsidRDefault="00D1771F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22462B61" wp14:editId="78FAF4BD">
                        <wp:extent cx="1907540" cy="1026795"/>
                        <wp:effectExtent l="0" t="0" r="0" b="190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2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D1771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D1771F" w:rsidRPr="00BE6656" w:rsidRDefault="00D1771F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D1771F" w:rsidRPr="00B77EA3" w:rsidRDefault="00D1771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Beam (s)</w:t>
                        </w:r>
                      </w:p>
                    </w:tc>
                  </w:tr>
                  <w:tr w:rsidR="00D1771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1771F" w:rsidRDefault="00D1771F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1771F" w:rsidRDefault="00D1771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Edge&lt; 1 &gt;</w:t>
                        </w:r>
                      </w:p>
                    </w:tc>
                  </w:tr>
                  <w:tr w:rsidR="00D1771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1771F" w:rsidRDefault="00D1771F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1771F" w:rsidRDefault="00D1771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Table Driven</w:t>
                        </w:r>
                      </w:p>
                    </w:tc>
                  </w:tr>
                  <w:tr w:rsidR="00D1771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1771F" w:rsidRDefault="00D1771F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Non uniform load 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1771F" w:rsidRDefault="00D1771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Table Driven Load Distribution (Percentage)  </w:t>
                        </w:r>
                      </w:p>
                    </w:tc>
                  </w:tr>
                  <w:tr w:rsidR="00D1771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1771F" w:rsidRDefault="00D1771F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1771F" w:rsidRDefault="00D1771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(%,    N/m)</w:t>
                        </w:r>
                      </w:p>
                    </w:tc>
                  </w:tr>
                  <w:tr w:rsidR="00D1771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1771F" w:rsidRDefault="00D1771F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1771F" w:rsidRDefault="00D1771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(0,    0)</w:t>
                        </w:r>
                      </w:p>
                    </w:tc>
                  </w:tr>
                  <w:tr w:rsidR="00D1771F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1771F" w:rsidRDefault="00D1771F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1771F" w:rsidRDefault="00D1771F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(100,    1000)</w:t>
                        </w:r>
                      </w:p>
                    </w:tc>
                  </w:tr>
                </w:tbl>
                <w:p w:rsidR="00D1771F" w:rsidRDefault="00D1771F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D1771F" w:rsidTr="00FA0FC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D1771F" w:rsidRPr="00F42DD1" w:rsidRDefault="00D1771F" w:rsidP="00FA0FC4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D1771F" w:rsidRPr="006208CB" w:rsidRDefault="00D1771F" w:rsidP="00FA0FC4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4E8BE1F5" wp14:editId="67685209">
                        <wp:extent cx="1907540" cy="1026795"/>
                        <wp:effectExtent l="0" t="0" r="0" b="1905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2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D1771F" w:rsidTr="00FA0FC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D1771F" w:rsidRPr="00BE6656" w:rsidRDefault="00D1771F" w:rsidP="00FA0FC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D1771F" w:rsidRPr="00B77EA3" w:rsidRDefault="00D1771F" w:rsidP="00FA0FC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Beam (s)</w:t>
                        </w:r>
                      </w:p>
                    </w:tc>
                  </w:tr>
                  <w:tr w:rsidR="00D1771F" w:rsidTr="00FA0FC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1771F" w:rsidRDefault="00D1771F" w:rsidP="00FA0FC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1771F" w:rsidRDefault="00D1771F" w:rsidP="00FA0FC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Edge&lt; 1 &gt;</w:t>
                        </w:r>
                      </w:p>
                    </w:tc>
                  </w:tr>
                  <w:tr w:rsidR="00D1771F" w:rsidTr="00FA0FC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1771F" w:rsidRDefault="00D1771F" w:rsidP="00FA0FC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1771F" w:rsidRDefault="00D1771F" w:rsidP="00FA0FC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Table Driven</w:t>
                        </w:r>
                      </w:p>
                    </w:tc>
                  </w:tr>
                  <w:tr w:rsidR="00D1771F" w:rsidTr="00FA0FC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1771F" w:rsidRDefault="00D1771F" w:rsidP="00FA0FC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Non uniform load 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1771F" w:rsidRDefault="00D1771F" w:rsidP="00FA0FC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Table Driven Load Distribution (Percentage)  </w:t>
                        </w:r>
                      </w:p>
                    </w:tc>
                  </w:tr>
                  <w:tr w:rsidR="00D1771F" w:rsidTr="00FA0FC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1771F" w:rsidRDefault="00D1771F" w:rsidP="00FA0FC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1771F" w:rsidRDefault="00D1771F" w:rsidP="00FA0FC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(%,    N/m)</w:t>
                        </w:r>
                      </w:p>
                    </w:tc>
                  </w:tr>
                  <w:tr w:rsidR="00D1771F" w:rsidTr="00FA0FC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1771F" w:rsidRDefault="00D1771F" w:rsidP="00FA0FC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1771F" w:rsidRDefault="00D1771F" w:rsidP="00FA0FC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(0,    0)</w:t>
                        </w:r>
                      </w:p>
                    </w:tc>
                  </w:tr>
                  <w:tr w:rsidR="00D1771F" w:rsidTr="00FA0FC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D1771F" w:rsidRDefault="00D1771F" w:rsidP="00FA0FC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D1771F" w:rsidRDefault="00D1771F" w:rsidP="00FA0FC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(100,    -1000)</w:t>
                        </w:r>
                      </w:p>
                    </w:tc>
                  </w:tr>
                </w:tbl>
                <w:p w:rsidR="00D1771F" w:rsidRDefault="00D1771F" w:rsidP="00FA0FC4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D1771F">
            <w:pPr>
              <w:pStyle w:val="Heading1"/>
              <w:outlineLvl w:val="0"/>
            </w:pPr>
            <w:r>
              <w:br w:type="page"/>
            </w:r>
            <w:bookmarkStart w:id="13" w:name="_Toc136776784"/>
            <w:r w:rsidR="00D1771F">
              <w:t>Connector Definitions</w:t>
            </w:r>
            <w:bookmarkEnd w:id="13"/>
          </w:p>
          <w:p w:rsidR="00132707" w:rsidRDefault="00D1771F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D1771F" w:rsidP="000A7C6B">
            <w:pPr>
              <w:pStyle w:val="Heading1"/>
              <w:outlineLvl w:val="0"/>
            </w:pPr>
            <w:bookmarkStart w:id="14" w:name="_Toc136776785"/>
            <w:r>
              <w:t>Contact Information</w:t>
            </w:r>
            <w:bookmarkEnd w:id="14"/>
          </w:p>
          <w:p w:rsidR="00104BD8" w:rsidRDefault="00D1771F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D1771F" w:rsidP="000A7C6B">
            <w:pPr>
              <w:pStyle w:val="Heading1"/>
              <w:outlineLvl w:val="0"/>
            </w:pPr>
            <w:bookmarkStart w:id="15" w:name="_Toc136776786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D1771F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D1771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</w:tbl>
          <w:p w:rsidR="00690657" w:rsidRDefault="00690657" w:rsidP="00690657"/>
          <w:p w:rsidR="00A9531D" w:rsidRPr="00690657" w:rsidRDefault="00D1771F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D1771F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D1771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111</w:t>
                  </w:r>
                </w:p>
              </w:tc>
            </w:tr>
            <w:tr w:rsidR="00D1771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104</w:t>
                  </w:r>
                </w:p>
              </w:tc>
            </w:tr>
            <w:tr w:rsidR="00D1771F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00:00:00</w:t>
                  </w:r>
                </w:p>
              </w:tc>
            </w:tr>
            <w:tr w:rsidR="00D1771F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D1771F" w:rsidRDefault="00D1771F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D1771F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82021E6" wp14:editId="73C14D58">
                        <wp:extent cx="6711315" cy="3611880"/>
                        <wp:effectExtent l="0" t="0" r="0" b="762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611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D1771F" w:rsidP="000A7C6B">
            <w:pPr>
              <w:pStyle w:val="Heading1"/>
              <w:outlineLvl w:val="0"/>
            </w:pPr>
            <w:bookmarkStart w:id="16" w:name="_Toc136776787"/>
            <w:r>
              <w:t>Sensor Details</w:t>
            </w:r>
            <w:bookmarkEnd w:id="16"/>
          </w:p>
          <w:p w:rsidR="002C53F9" w:rsidRPr="00F077CB" w:rsidRDefault="00D1771F" w:rsidP="00D1771F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D1771F" w:rsidP="000A7C6B">
            <w:pPr>
              <w:pStyle w:val="Heading1"/>
              <w:outlineLvl w:val="0"/>
            </w:pPr>
            <w:bookmarkStart w:id="17" w:name="_Toc136776788"/>
            <w:r>
              <w:lastRenderedPageBreak/>
              <w:t>Resultant Forces</w:t>
            </w:r>
            <w:bookmarkEnd w:id="17"/>
          </w:p>
          <w:p w:rsidR="005F5B79" w:rsidRPr="000B04D4" w:rsidRDefault="00D1771F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1771F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1771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1771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1771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1771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1771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1771F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2.86522e-10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-1.91292e-27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2.86522e-10</w:t>
                  </w:r>
                </w:p>
              </w:tc>
            </w:tr>
          </w:tbl>
          <w:p w:rsidR="005F5B79" w:rsidRPr="000B04D4" w:rsidRDefault="00D1771F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1771F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1771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D1771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1771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1771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D1771F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1771F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3.5577e-17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-1.28293e-27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D1771F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3.5577e-17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D1771F" w:rsidP="000A7C6B">
            <w:pPr>
              <w:pStyle w:val="Heading1"/>
              <w:outlineLvl w:val="0"/>
            </w:pPr>
            <w:bookmarkStart w:id="21" w:name="_Toc136776789"/>
            <w:r>
              <w:lastRenderedPageBreak/>
              <w:t>Beams</w:t>
            </w:r>
            <w:bookmarkEnd w:id="21"/>
          </w:p>
          <w:p w:rsidR="0050542D" w:rsidRPr="00D1771F" w:rsidRDefault="00D1771F" w:rsidP="00D1771F">
            <w:pPr>
              <w:pStyle w:val="Heading2"/>
            </w:pPr>
            <w:r>
              <w:t>Beam Forces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297"/>
              <w:gridCol w:w="837"/>
              <w:gridCol w:w="1114"/>
              <w:gridCol w:w="1241"/>
              <w:gridCol w:w="1241"/>
              <w:gridCol w:w="1745"/>
              <w:gridCol w:w="1745"/>
              <w:gridCol w:w="1534"/>
            </w:tblGrid>
            <w:tr w:rsidR="00D1771F" w:rsidTr="00D177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0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8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51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Axial(N)</w:t>
                  </w:r>
                </w:p>
              </w:tc>
              <w:tc>
                <w:tcPr>
                  <w:tcW w:w="577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Shear1(N)</w:t>
                  </w:r>
                </w:p>
              </w:tc>
              <w:tc>
                <w:tcPr>
                  <w:tcW w:w="577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Shear2(N)</w:t>
                  </w:r>
                </w:p>
              </w:tc>
              <w:tc>
                <w:tcPr>
                  <w:tcW w:w="811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Moment1(N.m)</w:t>
                  </w:r>
                </w:p>
              </w:tc>
              <w:tc>
                <w:tcPr>
                  <w:tcW w:w="811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Moment2(N.m)</w:t>
                  </w:r>
                </w:p>
              </w:tc>
              <w:tc>
                <w:tcPr>
                  <w:tcW w:w="71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Torque(N.m)</w:t>
                  </w:r>
                </w:p>
              </w:tc>
            </w:tr>
            <w:tr w:rsidR="00D1771F" w:rsidTr="00D177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0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Beam-5(Square tube 20 X 20 X 2(1)[1])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1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1.06013e-11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1.12849e-21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-2.25696e-23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6.07997e-17</w:t>
                  </w:r>
                </w:p>
              </w:tc>
            </w:tr>
            <w:tr w:rsidR="00D1771F" w:rsidTr="00D1771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0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1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-1.34213e-10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-1.12849e-21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2.14412e-22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2.85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-6.07998e-17</w:t>
                  </w:r>
                </w:p>
              </w:tc>
            </w:tr>
            <w:tr w:rsidR="00D1771F" w:rsidTr="00D177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0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Beam-8(Square tube 20 X 20 X 2(1)[4])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1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2.87217e-12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1.15177e-07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7.9597e-30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1.61746e-29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4.36197e-11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-1.32232e-28</w:t>
                  </w:r>
                </w:p>
              </w:tc>
            </w:tr>
            <w:tr w:rsidR="00D1771F" w:rsidTr="00D1771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0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1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2.19976e-12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1.06731e-14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-2.13463e-16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0.3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1.44605e-16</w:t>
                  </w:r>
                </w:p>
              </w:tc>
            </w:tr>
            <w:tr w:rsidR="00D1771F" w:rsidTr="00D177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0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Beam-9(Square tube 20 X 20 X 2(1)[6])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1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1.50198e-10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-6.14233e-30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-1.46505e-18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2.85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-9.87122e-32</w:t>
                  </w:r>
                </w:p>
              </w:tc>
            </w:tr>
            <w:tr w:rsidR="00D1771F" w:rsidTr="00D1771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0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1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-1.49763e-10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5.01724e-30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1.46505e-18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-2.85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9.87122e-32</w:t>
                  </w:r>
                </w:p>
              </w:tc>
            </w:tr>
            <w:tr w:rsidR="00D1771F" w:rsidTr="00D177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0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Beam-10(Square tube 20 X 20 X 2(1)[2])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1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-1.51967e-10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5.70148e-30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-9.88379e-32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-2.85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1.46505e-18</w:t>
                  </w:r>
                </w:p>
              </w:tc>
            </w:tr>
            <w:tr w:rsidR="00D1771F" w:rsidTr="00D1771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0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1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7.42694e-12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8.24338e-31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0.3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-1.46505e-18</w:t>
                  </w:r>
                </w:p>
              </w:tc>
            </w:tr>
            <w:tr w:rsidR="00D1771F" w:rsidTr="00D177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0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Beam-11(Square tube 20 X 20 X 2(1)[4])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1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-1.56098e-12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-1.15193e-07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6.07194e-31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-4.36337e-11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3.57005e-30</w:t>
                  </w:r>
                </w:p>
              </w:tc>
            </w:tr>
            <w:tr w:rsidR="00D1771F" w:rsidTr="00D1771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03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1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-6.70399e-13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-2.57184e-16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5.14367e-18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-0.3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-3.48445e-18</w:t>
                  </w:r>
                </w:p>
              </w:tc>
            </w:tr>
            <w:tr w:rsidR="00D1771F" w:rsidTr="00D177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03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Beam-12(Square tube 20 X 20 X 2(1)[5])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1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1.35185e-10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4.0388e-15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2.20195e-15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-2.85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7.67371e-16</w:t>
                  </w:r>
                </w:p>
              </w:tc>
            </w:tr>
            <w:tr w:rsidR="00D1771F" w:rsidTr="00D1771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03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1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-1.36759e-10</w:t>
                  </w:r>
                </w:p>
              </w:tc>
              <w:tc>
                <w:tcPr>
                  <w:tcW w:w="577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1.90791e-27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-3.70421e-17</w:t>
                  </w:r>
                </w:p>
              </w:tc>
              <w:tc>
                <w:tcPr>
                  <w:tcW w:w="811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2.85</w:t>
                  </w:r>
                </w:p>
              </w:tc>
              <w:tc>
                <w:tcPr>
                  <w:tcW w:w="71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1.28283e-27</w:t>
                  </w:r>
                </w:p>
              </w:tc>
            </w:tr>
          </w:tbl>
          <w:p w:rsidR="0050542D" w:rsidRPr="00D1771F" w:rsidRDefault="00D1771F" w:rsidP="00D1771F">
            <w:pPr>
              <w:pStyle w:val="Heading2"/>
            </w:pPr>
            <w:r>
              <w:t>Beam Stresses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584"/>
              <w:gridCol w:w="837"/>
              <w:gridCol w:w="1566"/>
              <w:gridCol w:w="1620"/>
              <w:gridCol w:w="1620"/>
              <w:gridCol w:w="1299"/>
              <w:gridCol w:w="2228"/>
            </w:tblGrid>
            <w:tr w:rsidR="00D1771F" w:rsidTr="00D1771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37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8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728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Axial(N/m^2)</w:t>
                  </w:r>
                </w:p>
              </w:tc>
              <w:tc>
                <w:tcPr>
                  <w:tcW w:w="75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Dir1(N/m^2)</w:t>
                  </w:r>
                </w:p>
              </w:tc>
              <w:tc>
                <w:tcPr>
                  <w:tcW w:w="75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Dir2(N/m^2)</w:t>
                  </w:r>
                </w:p>
              </w:tc>
              <w:tc>
                <w:tcPr>
                  <w:tcW w:w="60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Torsional (N/m^2)</w:t>
                  </w:r>
                </w:p>
              </w:tc>
              <w:tc>
                <w:tcPr>
                  <w:tcW w:w="103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Upper bound axial and bending(N/m^2)</w:t>
                  </w:r>
                </w:p>
              </w:tc>
            </w:tr>
            <w:tr w:rsidR="00D1771F" w:rsidTr="00D177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3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Beam-5(Square tube 20 X 20 X 2(1)[1])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7.92925e-08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-3.26072e-17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433422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6.2661e-11</w:t>
                  </w:r>
                </w:p>
              </w:tc>
              <w:tc>
                <w:tcPr>
                  <w:tcW w:w="103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433422</w:t>
                  </w:r>
                </w:p>
              </w:tc>
            </w:tr>
            <w:tr w:rsidR="00D1771F" w:rsidTr="00D1771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37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1.00385e-06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-3.0977e-16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4.11751e+06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-6.2661e-11</w:t>
                  </w:r>
                </w:p>
              </w:tc>
              <w:tc>
                <w:tcPr>
                  <w:tcW w:w="103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4.11751e+06</w:t>
                  </w:r>
                </w:p>
              </w:tc>
            </w:tr>
            <w:tr w:rsidR="00D1771F" w:rsidTr="00D177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3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Beam-8(Square tube 20 X 20 X 2(1)[4])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2.14824e-08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2.33681e-23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-6.3019e-05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-1.3628e-22</w:t>
                  </w:r>
                </w:p>
              </w:tc>
              <w:tc>
                <w:tcPr>
                  <w:tcW w:w="103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6.30405e-05</w:t>
                  </w:r>
                </w:p>
              </w:tc>
            </w:tr>
            <w:tr w:rsidR="00D1771F" w:rsidTr="00D1771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37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-1.64531e-08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3.08398e-10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433422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1.49031e-10</w:t>
                  </w:r>
                </w:p>
              </w:tc>
              <w:tc>
                <w:tcPr>
                  <w:tcW w:w="103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433422</w:t>
                  </w:r>
                </w:p>
              </w:tc>
            </w:tr>
            <w:tr w:rsidR="00D1771F" w:rsidTr="00D177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3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Beam-9(Square tube </w:t>
                  </w:r>
                  <w:r>
                    <w:rPr>
                      <w:sz w:val="20"/>
                      <w:szCs w:val="20"/>
                    </w:rPr>
                    <w:lastRenderedPageBreak/>
                    <w:t>20 X 20 X 2(1)[6])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112192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2.11662e-12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4.11751e+06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-1.01734e-25</w:t>
                  </w:r>
                </w:p>
              </w:tc>
              <w:tc>
                <w:tcPr>
                  <w:tcW w:w="103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4.2297e+06</w:t>
                  </w:r>
                </w:p>
              </w:tc>
            </w:tr>
            <w:tr w:rsidR="00D1771F" w:rsidTr="00D1771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37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112192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2.11662e-12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4.11751e+06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1.01734e-25</w:t>
                  </w:r>
                </w:p>
              </w:tc>
              <w:tc>
                <w:tcPr>
                  <w:tcW w:w="103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4.2297e+06</w:t>
                  </w:r>
                </w:p>
              </w:tc>
            </w:tr>
            <w:tr w:rsidR="00D1771F" w:rsidTr="00D177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3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lastRenderedPageBreak/>
                    <w:t>Beam-10(Square tube 20 X 20 X 2(1)[2])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1.13664e-06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1.42795e-25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-4.11751e+06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1.50987e-12</w:t>
                  </w:r>
                </w:p>
              </w:tc>
              <w:tc>
                <w:tcPr>
                  <w:tcW w:w="103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4.11751e+06</w:t>
                  </w:r>
                </w:p>
              </w:tc>
            </w:tr>
            <w:tr w:rsidR="00D1771F" w:rsidTr="00D1771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37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5.55497e-08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-5.78974e-27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-433422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-1.50987e-12</w:t>
                  </w:r>
                </w:p>
              </w:tc>
              <w:tc>
                <w:tcPr>
                  <w:tcW w:w="103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433422</w:t>
                  </w:r>
                </w:p>
              </w:tc>
            </w:tr>
            <w:tr w:rsidR="00D1771F" w:rsidTr="00D177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3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Beam-11(Square tube 20 X 20 X 2(1)[4])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-1.16753e-08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5.51982e-28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6.30394e-05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3.67926e-24</w:t>
                  </w:r>
                </w:p>
              </w:tc>
              <w:tc>
                <w:tcPr>
                  <w:tcW w:w="103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6.3051e-05</w:t>
                  </w:r>
                </w:p>
              </w:tc>
            </w:tr>
            <w:tr w:rsidR="00D1771F" w:rsidTr="00D1771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37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5.01423e-09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-7.43127e-12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-433422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-3.59104e-12</w:t>
                  </w:r>
                </w:p>
              </w:tc>
              <w:tc>
                <w:tcPr>
                  <w:tcW w:w="103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433422</w:t>
                  </w:r>
                </w:p>
              </w:tc>
            </w:tr>
            <w:tr w:rsidR="00D1771F" w:rsidTr="00D1771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37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Beam-12(Square tube 20 X 20 X 2(1)[5])</w:t>
                  </w: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112192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3.18125e-09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4.11751e+06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7.90862e-10</w:t>
                  </w:r>
                </w:p>
              </w:tc>
              <w:tc>
                <w:tcPr>
                  <w:tcW w:w="103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4.2297e+06</w:t>
                  </w:r>
                </w:p>
              </w:tc>
            </w:tr>
            <w:tr w:rsidR="00D1771F" w:rsidTr="00D1771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37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Pr="00A54E07" w:rsidRDefault="00D1771F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8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28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112192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5.35162e-11</w:t>
                  </w:r>
                </w:p>
              </w:tc>
              <w:tc>
                <w:tcPr>
                  <w:tcW w:w="75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4.11751e+06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1.3221e-21</w:t>
                  </w:r>
                </w:p>
              </w:tc>
              <w:tc>
                <w:tcPr>
                  <w:tcW w:w="103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4.2297e+06</w:t>
                  </w:r>
                </w:p>
              </w:tc>
            </w:tr>
          </w:tbl>
          <w:p w:rsidR="00EC2432" w:rsidRDefault="00EC2432" w:rsidP="000A7C6B"/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D1771F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136776790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7"/>
              <w:gridCol w:w="3223"/>
              <w:gridCol w:w="2529"/>
              <w:gridCol w:w="2505"/>
            </w:tblGrid>
            <w:tr w:rsidR="00D1771F" w:rsidTr="00FA0FC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D1771F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D1771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D1771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D1771F" w:rsidRDefault="00D1771F" w:rsidP="00D1771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D1771F" w:rsidTr="00FA0FC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1771F" w:rsidRPr="004D2956" w:rsidRDefault="00D1771F" w:rsidP="00D1771F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1771F" w:rsidRPr="004D2956" w:rsidRDefault="00D1771F" w:rsidP="00D177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Upper bound axial and bending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1771F" w:rsidRDefault="00D1771F" w:rsidP="00D177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2.427e+04 N/m^2</w:t>
                  </w:r>
                </w:p>
                <w:p w:rsidR="00D1771F" w:rsidRPr="004D2956" w:rsidRDefault="00D1771F" w:rsidP="00D177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1771F" w:rsidRDefault="00D1771F" w:rsidP="00D177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4.230e+06 N/m^2</w:t>
                  </w:r>
                </w:p>
                <w:p w:rsidR="00D1771F" w:rsidRPr="004D2956" w:rsidRDefault="00D1771F" w:rsidP="00D177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36</w:t>
                  </w:r>
                </w:p>
              </w:tc>
            </w:tr>
            <w:tr w:rsidR="00D1771F" w:rsidTr="00FA0FC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D1771F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59C10C2C" wp14:editId="5DFCE0B4">
                        <wp:extent cx="6858000" cy="3690620"/>
                        <wp:effectExtent l="0" t="0" r="0" b="508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90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1771F" w:rsidRPr="004D2956" w:rsidRDefault="00D1771F" w:rsidP="00D1771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Part1 - Copy-Static 1-Stress-Stress1</w:t>
                  </w:r>
                </w:p>
              </w:tc>
            </w:tr>
          </w:tbl>
          <w:p w:rsidR="00D1771F" w:rsidRDefault="00D1771F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D1771F" w:rsidTr="00FA0FC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D1771F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D1771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D1771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D1771F" w:rsidRDefault="00D1771F" w:rsidP="00D1771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D1771F" w:rsidTr="00FA0FC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1771F" w:rsidRPr="004D2956" w:rsidRDefault="00D1771F" w:rsidP="00D1771F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1771F" w:rsidRPr="004D2956" w:rsidRDefault="00D1771F" w:rsidP="00D177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1771F" w:rsidRDefault="00D1771F" w:rsidP="00D177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</w:t>
                  </w:r>
                </w:p>
                <w:p w:rsidR="00D1771F" w:rsidRPr="004D2956" w:rsidRDefault="00D1771F" w:rsidP="00D177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1771F" w:rsidRDefault="00D1771F" w:rsidP="00D177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6.604e-05 m</w:t>
                  </w:r>
                </w:p>
                <w:p w:rsidR="00D1771F" w:rsidRPr="004D2956" w:rsidRDefault="00D1771F" w:rsidP="00D177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36</w:t>
                  </w:r>
                </w:p>
              </w:tc>
            </w:tr>
            <w:tr w:rsidR="00D1771F" w:rsidTr="00FA0FC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D1771F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494548BC" wp14:editId="02042AFE">
                        <wp:extent cx="6858000" cy="3690620"/>
                        <wp:effectExtent l="0" t="0" r="0" b="508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90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1771F" w:rsidRPr="004D2956" w:rsidRDefault="00D1771F" w:rsidP="00D1771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Part1 - Copy-Static 1-Displacement-Displacement1</w:t>
                  </w:r>
                </w:p>
              </w:tc>
            </w:tr>
          </w:tbl>
          <w:p w:rsidR="00D1771F" w:rsidRDefault="00D1771F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050"/>
              <w:gridCol w:w="7704"/>
            </w:tblGrid>
            <w:tr w:rsidR="00D1771F" w:rsidTr="00EA29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D1771F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D1771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D1771F" w:rsidTr="001A016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1771F" w:rsidRPr="004D2956" w:rsidRDefault="00D1771F" w:rsidP="00D1771F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Shear-Moment Plot1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1771F" w:rsidRPr="004D2956" w:rsidRDefault="00D1771F" w:rsidP="00D177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Shear Force in Dir1</w:t>
                  </w:r>
                </w:p>
              </w:tc>
            </w:tr>
            <w:tr w:rsidR="00D1771F" w:rsidTr="00FA0FC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D1771F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74F20BD1" wp14:editId="04BC3DF4">
                        <wp:extent cx="6858000" cy="3690620"/>
                        <wp:effectExtent l="0" t="0" r="0" b="508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90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1771F" w:rsidRPr="004D2956" w:rsidRDefault="00D1771F" w:rsidP="00D1771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Part1 - Copy-Static 1-Shear-Moment Plot-Shear-Moment Plot1</w:t>
                  </w:r>
                </w:p>
              </w:tc>
            </w:tr>
          </w:tbl>
          <w:p w:rsidR="00D1771F" w:rsidRDefault="00D1771F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000"/>
              <w:gridCol w:w="7754"/>
            </w:tblGrid>
            <w:tr w:rsidR="00D1771F" w:rsidTr="00402AD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D1771F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D1771F" w:rsidRDefault="00D1771F" w:rsidP="00D1771F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D1771F" w:rsidTr="00EC6EE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1771F" w:rsidRPr="004D2956" w:rsidRDefault="00D1771F" w:rsidP="00D1771F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Shear-Moment Plot2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D1771F" w:rsidRPr="004D2956" w:rsidRDefault="00D1771F" w:rsidP="00D1771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Moment about Dir2</w:t>
                  </w:r>
                </w:p>
              </w:tc>
            </w:tr>
            <w:tr w:rsidR="00D1771F" w:rsidTr="00FA0FC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D1771F" w:rsidRDefault="00D1771F" w:rsidP="00D1771F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44A168C5" wp14:editId="7F3D3111">
                        <wp:extent cx="6858000" cy="3690620"/>
                        <wp:effectExtent l="0" t="0" r="0" b="508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90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1771F" w:rsidRPr="004D2956" w:rsidRDefault="00D1771F" w:rsidP="00D1771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Part1 - Copy-Static 1-Shear-Moment Plot-Shear-Moment Plot2</w:t>
                  </w:r>
                </w:p>
              </w:tc>
            </w:tr>
          </w:tbl>
          <w:p w:rsidR="00D1771F" w:rsidRPr="000B04D4" w:rsidRDefault="00D1771F" w:rsidP="000A7C6B"/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D1771F" w:rsidP="00D1771F">
            <w:pPr>
              <w:pStyle w:val="Heading1"/>
            </w:pPr>
            <w:bookmarkStart w:id="26" w:name="_Toc136776791"/>
            <w:r>
              <w:t>Conclusion</w:t>
            </w:r>
            <w:bookmarkEnd w:id="26"/>
          </w:p>
        </w:tc>
      </w:tr>
    </w:tbl>
    <w:p w:rsidR="00AC3438" w:rsidRPr="00AC3438" w:rsidRDefault="00AC3438" w:rsidP="00D1771F">
      <w:bookmarkStart w:id="27" w:name="_GoBack"/>
      <w:bookmarkEnd w:id="27"/>
    </w:p>
    <w:sectPr w:rsidR="00AC3438" w:rsidRPr="00AC3438" w:rsidSect="00D1771F">
      <w:footerReference w:type="default" r:id="rId24"/>
      <w:footerReference w:type="first" r:id="rId2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771F" w:rsidRDefault="00D1771F" w:rsidP="00F25CD7">
      <w:pPr>
        <w:spacing w:after="0" w:line="240" w:lineRule="auto"/>
      </w:pPr>
      <w:r>
        <w:separator/>
      </w:r>
    </w:p>
  </w:endnote>
  <w:endnote w:type="continuationSeparator" w:id="0">
    <w:p w:rsidR="00D1771F" w:rsidRDefault="00D1771F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D1771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D1771F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Part1 - Copy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1771F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D1771F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D1771F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Part1 - Copy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1771F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771F" w:rsidRDefault="00D1771F" w:rsidP="00F25CD7">
      <w:pPr>
        <w:spacing w:after="0" w:line="240" w:lineRule="auto"/>
      </w:pPr>
      <w:r>
        <w:separator/>
      </w:r>
    </w:p>
  </w:footnote>
  <w:footnote w:type="continuationSeparator" w:id="0">
    <w:p w:rsidR="00D1771F" w:rsidRDefault="00D1771F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71F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1771F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355495"/>
  <w15:docId w15:val="{1E25602F-357F-44D4-B367-D75BD866E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1FEC60-83E7-4A32-889B-A020B5FF1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0</TotalTime>
  <Pages>13</Pages>
  <Words>1278</Words>
  <Characters>7291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8552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Ameen4</dc:creator>
  <cp:lastModifiedBy>Ameen4</cp:lastModifiedBy>
  <cp:revision>1</cp:revision>
  <dcterms:created xsi:type="dcterms:W3CDTF">2023-06-04T10:12:00Z</dcterms:created>
  <dcterms:modified xsi:type="dcterms:W3CDTF">2023-06-04T10:12:00Z</dcterms:modified>
</cp:coreProperties>
</file>