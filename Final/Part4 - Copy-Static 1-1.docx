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AE3D12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09931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9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AE3D12" w:rsidP="00AE3D12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Part4 - Copy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AE3D12" w:rsidP="00AE3D12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04 </w:t>
                  </w:r>
                  <w:r>
                    <w:rPr>
                      <w:rStyle w:val="Strong"/>
                      <w:rFonts w:hint="eastAsia"/>
                      <w:b w:val="0"/>
                      <w:sz w:val="20"/>
                      <w:szCs w:val="20"/>
                      <w:rtl/>
                    </w:rPr>
                    <w:t>حزيران</w:t>
                  </w:r>
                  <w:r>
                    <w:rPr>
                      <w:rStyle w:val="Strong"/>
                      <w:b w:val="0"/>
                      <w:sz w:val="20"/>
                      <w:szCs w:val="20"/>
                      <w:rtl/>
                    </w:rPr>
                    <w:t>, 2023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AE3D12" w:rsidP="00AE3D12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:rsidR="00B77317" w:rsidRPr="006A441F" w:rsidRDefault="00AE3D12" w:rsidP="00AE3D12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AE3D12" w:rsidP="00AE3D12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AE3D12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36773223" w:history="1">
                        <w:r w:rsidR="00AE3D12" w:rsidRPr="000C5A8A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AE3D12">
                          <w:rPr>
                            <w:noProof/>
                            <w:webHidden/>
                          </w:rPr>
                          <w:tab/>
                        </w:r>
                        <w:r w:rsidR="00AE3D1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E3D12">
                          <w:rPr>
                            <w:noProof/>
                            <w:webHidden/>
                          </w:rPr>
                          <w:instrText xml:space="preserve"> PAGEREF _Toc136773223 \h </w:instrText>
                        </w:r>
                        <w:r w:rsidR="00AE3D12">
                          <w:rPr>
                            <w:noProof/>
                            <w:webHidden/>
                          </w:rPr>
                        </w:r>
                        <w:r w:rsidR="00AE3D1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E3D12">
                          <w:rPr>
                            <w:noProof/>
                            <w:webHidden/>
                          </w:rPr>
                          <w:t>1</w:t>
                        </w:r>
                        <w:r w:rsidR="00AE3D1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E3D12" w:rsidRDefault="00AE3D1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3224" w:history="1">
                        <w:r w:rsidRPr="000C5A8A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_Toc136773224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E3D12" w:rsidRDefault="00AE3D1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3225" w:history="1">
                        <w:r w:rsidRPr="000C5A8A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_Toc136773225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E3D12" w:rsidRDefault="00AE3D1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3226" w:history="1">
                        <w:r w:rsidRPr="000C5A8A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_Toc136773226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E3D12" w:rsidRDefault="00AE3D1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3227" w:history="1">
                        <w:r w:rsidRPr="000C5A8A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_Toc136773227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E3D12" w:rsidRDefault="00AE3D1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3228" w:history="1">
                        <w:r w:rsidRPr="000C5A8A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_Toc136773228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E3D12" w:rsidRDefault="00AE3D1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3229" w:history="1">
                        <w:r w:rsidRPr="000C5A8A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_Toc136773229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E3D12" w:rsidRDefault="00AE3D1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3230" w:history="1">
                        <w:r w:rsidRPr="000C5A8A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_Toc136773230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E3D12" w:rsidRDefault="00AE3D1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3231" w:history="1">
                        <w:r w:rsidRPr="000C5A8A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_Toc136773231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E3D12" w:rsidRDefault="00AE3D1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3232" w:history="1">
                        <w:r w:rsidRPr="000C5A8A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_Toc136773232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E3D12" w:rsidRDefault="00AE3D1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3233" w:history="1">
                        <w:r w:rsidRPr="000C5A8A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_Toc136773233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E3D12" w:rsidRDefault="00AE3D1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3234" w:history="1">
                        <w:r w:rsidRPr="000C5A8A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_Toc136773234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E3D12" w:rsidRDefault="00AE3D1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3235" w:history="1">
                        <w:r w:rsidRPr="000C5A8A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_Toc136773235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E3D12" w:rsidRDefault="00AE3D1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3236" w:history="1">
                        <w:r w:rsidRPr="000C5A8A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_Toc136773236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E3D12" w:rsidRDefault="00AE3D12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3237" w:history="1">
                        <w:r w:rsidRPr="000C5A8A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_Toc136773237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AE3D12" w:rsidP="00C27B5D">
            <w:pPr>
              <w:pStyle w:val="Heading1"/>
              <w:outlineLvl w:val="0"/>
            </w:pPr>
            <w:bookmarkStart w:id="0" w:name="_Toc136773223"/>
            <w:r>
              <w:t>Description</w:t>
            </w:r>
            <w:bookmarkEnd w:id="0"/>
          </w:p>
          <w:p w:rsidR="00F448BC" w:rsidRPr="00E65D6E" w:rsidRDefault="00AE3D12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AE3D12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136773224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AE3D12" w:rsidP="00FF408C">
            <w:pPr>
              <w:pStyle w:val="Heading1"/>
              <w:outlineLvl w:val="0"/>
            </w:pPr>
            <w:bookmarkStart w:id="5" w:name="_Toc136773225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AE3D12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347AC5BA" wp14:editId="65003A13">
                              <wp:extent cx="5349240" cy="2914015"/>
                              <wp:effectExtent l="0" t="0" r="3810" b="635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9140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AE3D12" w:rsidP="00AE3D12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Part4 - Copy</w:t>
                  </w:r>
                </w:p>
                <w:p w:rsidR="00C16188" w:rsidRDefault="00AE3D12" w:rsidP="00AE3D12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AE3D12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AE3D12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AE3D1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AE3D1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AE3D1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AE3D12" w:rsidTr="009C369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E3D12" w:rsidRDefault="00AE3D12" w:rsidP="009C369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Boss-Extrude4</w:t>
                  </w:r>
                </w:p>
                <w:p w:rsidR="00AE3D12" w:rsidRPr="0044448A" w:rsidRDefault="00AE3D12" w:rsidP="009C369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4C0CC02" wp14:editId="035F5228">
                        <wp:extent cx="1562735" cy="851535"/>
                        <wp:effectExtent l="0" t="0" r="0" b="571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15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E3D12" w:rsidRPr="0044448A" w:rsidRDefault="00AE3D12" w:rsidP="009C369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E3D12" w:rsidRDefault="00AE3D12" w:rsidP="009C369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Mass:0.00873755 kg</w:t>
                  </w:r>
                </w:p>
                <w:p w:rsidR="00AE3D12" w:rsidRDefault="00AE3D12" w:rsidP="009C369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Volume:9.81748e-07 m^3</w:t>
                  </w:r>
                </w:p>
                <w:p w:rsidR="00AE3D12" w:rsidRDefault="00AE3D12" w:rsidP="009C369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Density:8900 kg/m^3</w:t>
                  </w:r>
                </w:p>
                <w:p w:rsidR="00AE3D12" w:rsidRDefault="00AE3D12" w:rsidP="009C369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Weight:0.085628 N</w:t>
                  </w:r>
                </w:p>
                <w:p w:rsidR="00AE3D12" w:rsidRPr="0044448A" w:rsidRDefault="00AE3D12" w:rsidP="009C369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E3D12" w:rsidRDefault="00AE3D12" w:rsidP="009C369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C:\Users\meexam4\Desktop\Final_132883\Part4 - Copy.SLDPRT</w:t>
                  </w:r>
                </w:p>
                <w:p w:rsidR="00AE3D12" w:rsidRPr="0044448A" w:rsidRDefault="00AE3D12" w:rsidP="009C369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 4 12:08:23 2023</w:t>
                  </w:r>
                </w:p>
              </w:tc>
            </w:tr>
            <w:tr w:rsidR="00AE3D12" w:rsidTr="009C369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E3D12" w:rsidRDefault="00AE3D12" w:rsidP="009C3693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Line1</w:t>
                  </w:r>
                </w:p>
                <w:p w:rsidR="00AE3D12" w:rsidRPr="0044448A" w:rsidRDefault="00AE3D12" w:rsidP="009C369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ADF6B72" wp14:editId="6829E6FA">
                        <wp:extent cx="1562735" cy="851535"/>
                        <wp:effectExtent l="0" t="0" r="0" b="571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15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E3D12" w:rsidRPr="0044448A" w:rsidRDefault="00AE3D12" w:rsidP="009C369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E3D12" w:rsidRDefault="00AE3D12" w:rsidP="009C369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Mass:0.399773 kg</w:t>
                  </w:r>
                </w:p>
                <w:p w:rsidR="00AE3D12" w:rsidRDefault="00AE3D12" w:rsidP="009C369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Volume:5.19186e-05 m^3</w:t>
                  </w:r>
                </w:p>
                <w:p w:rsidR="00AE3D12" w:rsidRDefault="00AE3D12" w:rsidP="009C369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Density:7700 kg/m^3</w:t>
                  </w:r>
                </w:p>
                <w:p w:rsidR="00AE3D12" w:rsidRDefault="00AE3D12" w:rsidP="009C369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Weight:3.91778 N</w:t>
                  </w:r>
                </w:p>
                <w:p w:rsidR="00AE3D12" w:rsidRPr="0044448A" w:rsidRDefault="00AE3D12" w:rsidP="009C369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E3D12" w:rsidRDefault="00AE3D12" w:rsidP="009C369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C:\Users\meexam4\Desktop\Final_132883\Part4 - Copy.SLDPRT</w:t>
                  </w:r>
                </w:p>
                <w:p w:rsidR="00AE3D12" w:rsidRPr="0044448A" w:rsidRDefault="00AE3D12" w:rsidP="009C369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 4 12:08:23 2023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AE3D12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LPattern1[2]</w:t>
                  </w:r>
                </w:p>
                <w:p w:rsidR="004B3022" w:rsidRPr="0044448A" w:rsidRDefault="00AE3D12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A8EFAAF" wp14:editId="4A33DAB3">
                        <wp:extent cx="1562735" cy="851535"/>
                        <wp:effectExtent l="0" t="0" r="0" b="571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515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AE3D1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E3D12" w:rsidRDefault="00AE3D1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Mass:0.00873755 kg</w:t>
                  </w:r>
                </w:p>
                <w:p w:rsidR="00AE3D12" w:rsidRDefault="00AE3D1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Volume:9.81748e-07 m^3</w:t>
                  </w:r>
                </w:p>
                <w:p w:rsidR="00AE3D12" w:rsidRDefault="00AE3D1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Density:8900 kg/m^3</w:t>
                  </w:r>
                </w:p>
                <w:p w:rsidR="00AE3D12" w:rsidRDefault="00AE3D1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Weight:0.085628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E3D12" w:rsidRDefault="00AE3D1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C:\Users\meexam4\Desktop\Final_132883\Part4 - Copy.SLDPRT</w:t>
                  </w:r>
                </w:p>
                <w:p w:rsidR="00C16188" w:rsidRPr="0044448A" w:rsidRDefault="00AE3D1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 4 12:08:23 2023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AE3D12" w:rsidP="00B35001">
            <w:pPr>
              <w:pStyle w:val="Heading1"/>
              <w:outlineLvl w:val="0"/>
            </w:pPr>
            <w:bookmarkStart w:id="6" w:name="_Toc136773226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7"/>
              <w:gridCol w:w="5387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AE3D12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AE3D1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AE3D1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AE3D1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AE3D1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AE3D1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From thermal study</w:t>
                  </w:r>
                </w:p>
              </w:tc>
            </w:tr>
            <w:tr w:rsidR="00AE3D1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 xml:space="preserve">Input thermal study: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Thermal 1</w:t>
                  </w:r>
                </w:p>
              </w:tc>
            </w:tr>
            <w:tr w:rsidR="00AE3D1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>Time Step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</w:t>
                  </w:r>
                </w:p>
              </w:tc>
            </w:tr>
            <w:tr w:rsidR="00AE3D1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25 Celsius</w:t>
                  </w:r>
                </w:p>
              </w:tc>
            </w:tr>
            <w:tr w:rsidR="00AE3D1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E3D1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AE3D1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E3D1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E3D1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E3D1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AE3D1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E3D1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AE3D1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E3D1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E3D1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(C:\Users\meexam4\Desktop\Final_132883)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AE3D12" w:rsidP="000A7C6B">
            <w:pPr>
              <w:pStyle w:val="Heading1"/>
              <w:outlineLvl w:val="0"/>
            </w:pPr>
            <w:bookmarkStart w:id="7" w:name="_Toc136773227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AE3D12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AE3D1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AE3D1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</w:t>
                  </w:r>
                </w:p>
              </w:tc>
            </w:tr>
            <w:tr w:rsidR="00AE3D1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AE3D12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AE3D12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AE3D12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136773228"/>
            <w:r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AE3D12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AE3D1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AE3D1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AE3D1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E80CD9" w:rsidRPr="00577134" w:rsidRDefault="00AE3D12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259D7AC" wp14:editId="0BB3C8BD">
                        <wp:extent cx="1904365" cy="1037590"/>
                        <wp:effectExtent l="0" t="0" r="635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37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AE3D12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AE3D1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Copper</w:t>
                        </w:r>
                      </w:p>
                    </w:tc>
                  </w:tr>
                  <w:tr w:rsidR="00AE3D1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AE3D1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AE3D1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2.58646e+08 N/m^2</w:t>
                        </w:r>
                      </w:p>
                    </w:tc>
                  </w:tr>
                  <w:tr w:rsidR="00AE3D1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3.9438e+08 N/m^2</w:t>
                        </w:r>
                      </w:p>
                    </w:tc>
                  </w:tr>
                  <w:tr w:rsidR="00AE3D1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1.1e+11 N/m^2</w:t>
                        </w:r>
                      </w:p>
                    </w:tc>
                  </w:tr>
                  <w:tr w:rsidR="00AE3D1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0.37  </w:t>
                        </w:r>
                      </w:p>
                    </w:tc>
                  </w:tr>
                  <w:tr w:rsidR="00AE3D1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8900 kg/m^3</w:t>
                        </w:r>
                      </w:p>
                    </w:tc>
                  </w:tr>
                  <w:tr w:rsidR="00AE3D1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4e+10 N/m^2</w:t>
                        </w:r>
                      </w:p>
                    </w:tc>
                  </w:tr>
                  <w:tr w:rsidR="00AE3D12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2.4e-05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AE3D12" w:rsidRDefault="00AE3D1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1(Boss-Extrude4)(Part4 - Copy),</w:t>
                  </w:r>
                </w:p>
                <w:p w:rsidR="00E80CD9" w:rsidRPr="00577134" w:rsidRDefault="00AE3D1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3(LPattern1[2])(Part4 - Copy)</w:t>
                  </w:r>
                </w:p>
              </w:tc>
            </w:tr>
            <w:tr w:rsidR="00AE3D12" w:rsidRPr="000841BF" w:rsidTr="009C3693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AE3D12" w:rsidRPr="000841BF" w:rsidRDefault="00AE3D12" w:rsidP="00AE3D12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AE3D12" w:rsidRPr="000841BF" w:rsidTr="00AE3D1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AE3D12" w:rsidRPr="00577134" w:rsidRDefault="00AE3D12" w:rsidP="009C3693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0B28B9AE" wp14:editId="3467F279">
                        <wp:extent cx="1904365" cy="1037590"/>
                        <wp:effectExtent l="0" t="0" r="635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37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AE3D12" w:rsidRPr="00577134" w:rsidTr="009C369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Pr="00BE6656" w:rsidRDefault="00AE3D12" w:rsidP="009C3693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Pr="00BE6656" w:rsidRDefault="00AE3D12" w:rsidP="009C369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Alloy Steel</w:t>
                        </w:r>
                      </w:p>
                    </w:tc>
                  </w:tr>
                  <w:tr w:rsidR="00AE3D12" w:rsidRPr="00577134" w:rsidTr="009C369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AE3D12" w:rsidRPr="00577134" w:rsidTr="009C369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AE3D12" w:rsidRPr="00577134" w:rsidTr="009C369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6.20422e+08 N/m^2</w:t>
                        </w:r>
                      </w:p>
                    </w:tc>
                  </w:tr>
                  <w:tr w:rsidR="00AE3D12" w:rsidRPr="00577134" w:rsidTr="009C369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7.23826e+08 N/m^2</w:t>
                        </w:r>
                      </w:p>
                    </w:tc>
                  </w:tr>
                  <w:tr w:rsidR="00AE3D12" w:rsidRPr="00577134" w:rsidTr="009C369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2.1e+11 N/m^2</w:t>
                        </w:r>
                      </w:p>
                    </w:tc>
                  </w:tr>
                  <w:tr w:rsidR="00AE3D12" w:rsidRPr="00577134" w:rsidTr="009C369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AE3D12" w:rsidRPr="00577134" w:rsidTr="009C369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7700 kg/m^3</w:t>
                        </w:r>
                      </w:p>
                    </w:tc>
                  </w:tr>
                  <w:tr w:rsidR="00AE3D12" w:rsidRPr="00577134" w:rsidTr="009C369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7.9e+10 N/m^2</w:t>
                        </w:r>
                      </w:p>
                    </w:tc>
                  </w:tr>
                  <w:tr w:rsidR="00AE3D12" w:rsidRPr="00577134" w:rsidTr="009C3693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E3D12" w:rsidRDefault="00AE3D12" w:rsidP="009C3693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1.3e-05 /Kelvin</w:t>
                        </w:r>
                      </w:p>
                    </w:tc>
                  </w:tr>
                </w:tbl>
                <w:p w:rsidR="00AE3D12" w:rsidRPr="00577134" w:rsidRDefault="00AE3D12" w:rsidP="009C369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AE3D12" w:rsidRPr="00577134" w:rsidRDefault="00AE3D12" w:rsidP="009C369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2(Split Line1)(Part4 - Copy)</w:t>
                  </w:r>
                </w:p>
              </w:tc>
            </w:tr>
            <w:tr w:rsidR="00AE3D12" w:rsidRPr="000841BF" w:rsidTr="009C3693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AE3D12" w:rsidRPr="000841BF" w:rsidRDefault="00AE3D12" w:rsidP="00AE3D12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AE3D12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136773229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AE3D12" w:rsidTr="0070511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AE3D12" w:rsidRPr="004E282D" w:rsidRDefault="00AE3D12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AE3D12" w:rsidRPr="004E282D" w:rsidRDefault="00AE3D1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AE3D12" w:rsidRPr="004E282D" w:rsidRDefault="00AE3D1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AE3D12" w:rsidTr="004C21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AE3D12" w:rsidRPr="00AD5FBA" w:rsidRDefault="00AE3D12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AE3D12" w:rsidRPr="006208CB" w:rsidRDefault="00AE3D1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12CDD085" wp14:editId="7CC53982">
                        <wp:extent cx="1772285" cy="965200"/>
                        <wp:effectExtent l="0" t="0" r="0" b="635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65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AE3D12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AE3D12" w:rsidRPr="00BE6656" w:rsidRDefault="00AE3D12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AE3D12" w:rsidRPr="00154A1A" w:rsidRDefault="00AE3D1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8 face(s)</w:t>
                        </w:r>
                      </w:p>
                    </w:tc>
                  </w:tr>
                  <w:tr w:rsidR="00AE3D12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E3D12" w:rsidRDefault="00AE3D1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E3D12" w:rsidRDefault="00AE3D1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AE3D12" w:rsidRPr="004C6DEB" w:rsidRDefault="00AE3D12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AE3D12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AE3D1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AE3D1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AE3D1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AE3D1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AE3D1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AE3D1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AE3D1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0.00131607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AE3D1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-0.0253296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AE3D1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-0.0173664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AE3D1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0.0307394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AE3D12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AE3D1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AE3D1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AE3D1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AE3D12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AE3D12">
            <w:pPr>
              <w:pStyle w:val="Heading1"/>
              <w:outlineLvl w:val="0"/>
            </w:pPr>
            <w:r>
              <w:br w:type="page"/>
            </w:r>
            <w:bookmarkStart w:id="13" w:name="_Toc136773230"/>
            <w:r w:rsidR="00AE3D12">
              <w:t>Connector Definitions</w:t>
            </w:r>
            <w:bookmarkEnd w:id="13"/>
          </w:p>
          <w:p w:rsidR="00132707" w:rsidRDefault="00AE3D12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AE3D12" w:rsidP="00AE3D12">
            <w:pPr>
              <w:pStyle w:val="Heading1"/>
            </w:pPr>
            <w:bookmarkStart w:id="14" w:name="_Toc136773231"/>
            <w:r>
              <w:t>Contact Information</w:t>
            </w:r>
            <w:bookmarkEnd w:id="14"/>
          </w:p>
          <w:p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AE3D12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AE3D12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AE3D12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4DE8" w:rsidRPr="00211C62" w:rsidRDefault="00AE3D12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2B4DE8" w:rsidRPr="000B04D4" w:rsidRDefault="00AE3D12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53C1D19" wp14:editId="5E351F12">
                        <wp:extent cx="2445385" cy="1332230"/>
                        <wp:effectExtent l="0" t="0" r="0" b="127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332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17091B" w:rsidRPr="00BE6656" w:rsidRDefault="00AE3D12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7091B" w:rsidRPr="00BE6656" w:rsidRDefault="00AE3D12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AE3D12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E3D12" w:rsidRDefault="00AE3D12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E3D12" w:rsidRDefault="00AE3D12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AE3D12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E3D12" w:rsidRDefault="00AE3D12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E3D12" w:rsidRDefault="00AE3D12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AE3D12" w:rsidP="000A7C6B">
            <w:pPr>
              <w:pStyle w:val="Heading1"/>
              <w:outlineLvl w:val="0"/>
            </w:pPr>
            <w:bookmarkStart w:id="15" w:name="_Toc136773232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AE3D12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AE3D1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AE3D1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AE3D1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E3D1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E3D1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AE3D1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3.77825 mm</w:t>
                  </w:r>
                </w:p>
              </w:tc>
            </w:tr>
            <w:tr w:rsidR="00AE3D1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0.188912 mm</w:t>
                  </w:r>
                </w:p>
              </w:tc>
            </w:tr>
            <w:tr w:rsidR="00AE3D1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AE3D12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AE3D12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AE3D1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12940</w:t>
                  </w:r>
                </w:p>
              </w:tc>
            </w:tr>
            <w:tr w:rsidR="00AE3D1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7652</w:t>
                  </w:r>
                </w:p>
              </w:tc>
            </w:tr>
            <w:tr w:rsidR="00AE3D1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8.7573</w:t>
                  </w:r>
                </w:p>
              </w:tc>
            </w:tr>
            <w:tr w:rsidR="00AE3D1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99.2</w:t>
                  </w:r>
                </w:p>
              </w:tc>
            </w:tr>
            <w:tr w:rsidR="00AE3D1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AE3D1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AE3D12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00:00:01</w:t>
                  </w:r>
                </w:p>
              </w:tc>
            </w:tr>
            <w:tr w:rsidR="00AE3D12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E3D12" w:rsidRDefault="00AE3D1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AE3D12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6F5F152" wp14:editId="1437B354">
                        <wp:extent cx="6711315" cy="3656330"/>
                        <wp:effectExtent l="0" t="0" r="0" b="127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656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AE3D12" w:rsidP="000A7C6B">
            <w:pPr>
              <w:pStyle w:val="Heading1"/>
              <w:outlineLvl w:val="0"/>
            </w:pPr>
            <w:bookmarkStart w:id="16" w:name="_Toc136773233"/>
            <w:r>
              <w:t>Sensor Details</w:t>
            </w:r>
            <w:bookmarkEnd w:id="16"/>
          </w:p>
          <w:p w:rsidR="002C53F9" w:rsidRPr="00F077CB" w:rsidRDefault="00AE3D12" w:rsidP="00AE3D12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AE3D12" w:rsidP="000A7C6B">
            <w:pPr>
              <w:pStyle w:val="Heading1"/>
              <w:outlineLvl w:val="0"/>
            </w:pPr>
            <w:bookmarkStart w:id="17" w:name="_Toc136773234"/>
            <w:r>
              <w:t>Resultant Forces</w:t>
            </w:r>
            <w:bookmarkEnd w:id="17"/>
          </w:p>
          <w:p w:rsidR="005F5B79" w:rsidRPr="000B04D4" w:rsidRDefault="00AE3D12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E3D12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E3D1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E3D1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E3D1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E3D1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E3D1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E3D1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E3D1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E3D1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0.00131607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E3D1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-0.0253296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E3D1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-0.0173664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E3D1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0.0307394</w:t>
                  </w:r>
                </w:p>
              </w:tc>
            </w:tr>
          </w:tbl>
          <w:p w:rsidR="005F5B79" w:rsidRPr="000B04D4" w:rsidRDefault="00AE3D12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E3D12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E3D1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E3D1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E3D1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E3D1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E3D1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E3D1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E3D1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E3D1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E3D1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E3D1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E3D1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AE3D12" w:rsidRDefault="00AE3D12" w:rsidP="00AE3D12">
            <w:pPr>
              <w:pStyle w:val="Heading1"/>
            </w:pPr>
            <w:bookmarkStart w:id="21" w:name="_Toc136773235"/>
            <w:r>
              <w:t>Beams</w:t>
            </w:r>
            <w:bookmarkEnd w:id="21"/>
          </w:p>
          <w:p w:rsidR="00EC2432" w:rsidRDefault="00AE3D12" w:rsidP="00AE3D12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AE3D12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136773236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7"/>
              <w:gridCol w:w="3130"/>
              <w:gridCol w:w="2560"/>
              <w:gridCol w:w="2537"/>
            </w:tblGrid>
            <w:tr w:rsidR="00AE3D12" w:rsidTr="009C369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E3D12" w:rsidRDefault="00AE3D12" w:rsidP="00AE3D1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E3D12" w:rsidRDefault="00AE3D12" w:rsidP="00AE3D1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E3D12" w:rsidRDefault="00AE3D12" w:rsidP="00AE3D1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AE3D12" w:rsidRDefault="00AE3D12" w:rsidP="00AE3D1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E3D12" w:rsidTr="009C369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E3D12" w:rsidRPr="004D2956" w:rsidRDefault="00AE3D12" w:rsidP="00AE3D1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E3D12" w:rsidRPr="004D2956" w:rsidRDefault="00AE3D12" w:rsidP="00AE3D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E3D12" w:rsidRDefault="00AE3D12" w:rsidP="00AE3D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5.004e+04 N/m^2</w:t>
                  </w:r>
                </w:p>
                <w:p w:rsidR="00AE3D12" w:rsidRPr="004D2956" w:rsidRDefault="00AE3D12" w:rsidP="00AE3D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11984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E3D12" w:rsidRDefault="00AE3D12" w:rsidP="00AE3D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1.435e+09 N/m^2</w:t>
                  </w:r>
                </w:p>
                <w:p w:rsidR="00AE3D12" w:rsidRPr="004D2956" w:rsidRDefault="00AE3D12" w:rsidP="00AE3D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473</w:t>
                  </w:r>
                </w:p>
              </w:tc>
            </w:tr>
            <w:tr w:rsidR="00AE3D12" w:rsidTr="009C369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E3D12" w:rsidRDefault="00AE3D12" w:rsidP="00AE3D1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37E75D81" wp14:editId="41FAFC59">
                        <wp:extent cx="6858000" cy="3736340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36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E3D12" w:rsidRPr="004D2956" w:rsidRDefault="00AE3D12" w:rsidP="00AE3D1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Part4 - Copy-Static 1-Stress-Stress1</w:t>
                  </w:r>
                </w:p>
              </w:tc>
            </w:tr>
          </w:tbl>
          <w:p w:rsidR="00AE3D12" w:rsidRDefault="00AE3D1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AE3D12" w:rsidTr="009C369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E3D12" w:rsidRDefault="00AE3D12" w:rsidP="00AE3D1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E3D12" w:rsidRDefault="00AE3D12" w:rsidP="00AE3D1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E3D12" w:rsidRDefault="00AE3D12" w:rsidP="00AE3D1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AE3D12" w:rsidRDefault="00AE3D12" w:rsidP="00AE3D1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E3D12" w:rsidTr="009C369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E3D12" w:rsidRPr="004D2956" w:rsidRDefault="00AE3D12" w:rsidP="00AE3D1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E3D12" w:rsidRPr="004D2956" w:rsidRDefault="00AE3D12" w:rsidP="00AE3D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E3D12" w:rsidRDefault="00AE3D12" w:rsidP="00AE3D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</w:t>
                  </w:r>
                </w:p>
                <w:p w:rsidR="00AE3D12" w:rsidRPr="004D2956" w:rsidRDefault="00AE3D12" w:rsidP="00AE3D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608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E3D12" w:rsidRDefault="00AE3D12" w:rsidP="00AE3D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4.114e-04 m</w:t>
                  </w:r>
                </w:p>
                <w:p w:rsidR="00AE3D12" w:rsidRPr="004D2956" w:rsidRDefault="00AE3D12" w:rsidP="00AE3D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935</w:t>
                  </w:r>
                </w:p>
              </w:tc>
            </w:tr>
            <w:tr w:rsidR="00AE3D12" w:rsidTr="009C369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E3D12" w:rsidRDefault="00AE3D12" w:rsidP="00AE3D1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54AFBE0B" wp14:editId="751A926C">
                        <wp:extent cx="6858000" cy="3736340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36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E3D12" w:rsidRPr="004D2956" w:rsidRDefault="00AE3D12" w:rsidP="00AE3D1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Part4 - Copy-Static 1-Displacement-Displacement1</w:t>
                  </w:r>
                </w:p>
              </w:tc>
            </w:tr>
          </w:tbl>
          <w:p w:rsidR="00AE3D12" w:rsidRDefault="00AE3D1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AE3D12" w:rsidTr="009C369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E3D12" w:rsidRDefault="00AE3D12" w:rsidP="00AE3D1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E3D12" w:rsidRDefault="00AE3D12" w:rsidP="00AE3D1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E3D12" w:rsidRDefault="00AE3D12" w:rsidP="00AE3D1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AE3D12" w:rsidRDefault="00AE3D12" w:rsidP="00AE3D1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E3D12" w:rsidTr="009C369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E3D12" w:rsidRPr="004D2956" w:rsidRDefault="00AE3D12" w:rsidP="00AE3D1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E3D12" w:rsidRPr="004D2956" w:rsidRDefault="00AE3D12" w:rsidP="00AE3D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E3D12" w:rsidRDefault="00AE3D12" w:rsidP="00AE3D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2.069e-07 </w:t>
                  </w:r>
                </w:p>
                <w:p w:rsidR="00AE3D12" w:rsidRPr="004D2956" w:rsidRDefault="00AE3D12" w:rsidP="00AE3D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2101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E3D12" w:rsidRDefault="00AE3D12" w:rsidP="00AE3D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8.093e-03 </w:t>
                  </w:r>
                </w:p>
                <w:p w:rsidR="00AE3D12" w:rsidRPr="004D2956" w:rsidRDefault="00AE3D12" w:rsidP="00AE3D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7475</w:t>
                  </w:r>
                </w:p>
              </w:tc>
            </w:tr>
            <w:tr w:rsidR="00AE3D12" w:rsidTr="009C369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E3D12" w:rsidRDefault="00AE3D12" w:rsidP="00AE3D1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17701EB1" wp14:editId="43561DAE">
                        <wp:extent cx="6858000" cy="3736340"/>
                        <wp:effectExtent l="0" t="0" r="0" b="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36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E3D12" w:rsidRPr="004D2956" w:rsidRDefault="00AE3D12" w:rsidP="00AE3D1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Part4 - Copy-Static 1-Strain-Strain1</w:t>
                  </w:r>
                </w:p>
              </w:tc>
            </w:tr>
          </w:tbl>
          <w:p w:rsidR="00AE3D12" w:rsidRPr="000B04D4" w:rsidRDefault="00AE3D12" w:rsidP="000A7C6B"/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AE3D12" w:rsidP="00AE3D12">
            <w:pPr>
              <w:pStyle w:val="Heading1"/>
            </w:pPr>
            <w:bookmarkStart w:id="26" w:name="_Toc136773237"/>
            <w:r>
              <w:t>Conclusion</w:t>
            </w:r>
            <w:bookmarkEnd w:id="26"/>
          </w:p>
        </w:tc>
      </w:tr>
    </w:tbl>
    <w:p w:rsidR="00AC3438" w:rsidRPr="00AC3438" w:rsidRDefault="00AC3438" w:rsidP="00AE3D12">
      <w:bookmarkStart w:id="27" w:name="_GoBack"/>
      <w:bookmarkEnd w:id="27"/>
    </w:p>
    <w:sectPr w:rsidR="00AC3438" w:rsidRPr="00AC3438" w:rsidSect="00AE3D12">
      <w:footerReference w:type="default" r:id="rId20"/>
      <w:footerReference w:type="firs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3D12" w:rsidRDefault="00AE3D12" w:rsidP="00F25CD7">
      <w:pPr>
        <w:spacing w:after="0" w:line="240" w:lineRule="auto"/>
      </w:pPr>
      <w:r>
        <w:separator/>
      </w:r>
    </w:p>
  </w:endnote>
  <w:endnote w:type="continuationSeparator" w:id="0">
    <w:p w:rsidR="00AE3D12" w:rsidRDefault="00AE3D12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AE3D12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AE3D12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Part4 - Copy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E3D12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AE3D12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AE3D12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Part4 - Copy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E3D12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3D12" w:rsidRDefault="00AE3D12" w:rsidP="00F25CD7">
      <w:pPr>
        <w:spacing w:after="0" w:line="240" w:lineRule="auto"/>
      </w:pPr>
      <w:r>
        <w:separator/>
      </w:r>
    </w:p>
  </w:footnote>
  <w:footnote w:type="continuationSeparator" w:id="0">
    <w:p w:rsidR="00AE3D12" w:rsidRDefault="00AE3D12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D12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12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FBC407"/>
  <w15:docId w15:val="{E8256EDE-68F5-47B0-9718-0AAA63CF6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2D771-B4C9-4F37-9B89-23304399D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0</TotalTime>
  <Pages>10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Ameen4</dc:creator>
  <cp:lastModifiedBy>Ameen4</cp:lastModifiedBy>
  <cp:revision>1</cp:revision>
  <dcterms:created xsi:type="dcterms:W3CDTF">2023-06-04T09:13:00Z</dcterms:created>
  <dcterms:modified xsi:type="dcterms:W3CDTF">2023-06-04T09:13:00Z</dcterms:modified>
</cp:coreProperties>
</file>